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"https://www.flickr.com/photos/falcon1961/3304306800/" </w:instrText>
                              </w:r>
                              <w:r>
                                <w:fldChar w:fldCharType="separate"/>
                              </w:r>
                              <w:r w:rsidR="000462C4"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CC 2.0 BY Matthew</w:t>
                              </w:r>
                              <w:r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10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B6525F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  <w:proofErr w:type="spellEnd"/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6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1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B6525F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3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B6525F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8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2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3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proofErr w:type="spellStart"/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  <w:proofErr w:type="spellEnd"/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7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8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9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B6525F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2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3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</w:t>
      </w:r>
      <w:proofErr w:type="gramStart"/>
      <w:r>
        <w:t>:  “</w:t>
      </w:r>
      <w:proofErr w:type="gramEnd"/>
      <w:r>
        <w:t>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2E81A27B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0F3567">
            <w:t>Hughen Flint 12177330</w:t>
          </w:r>
        </w:sdtContent>
      </w:sdt>
    </w:p>
    <w:p w14:paraId="54209BFB" w14:textId="10F357DB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0F3567">
            <w:t xml:space="preserve">Ujjwal </w:t>
          </w:r>
          <w:proofErr w:type="spellStart"/>
          <w:r w:rsidR="000F3567">
            <w:t>Savaliya</w:t>
          </w:r>
          <w:proofErr w:type="spellEnd"/>
          <w:r w:rsidR="000F3567">
            <w:t xml:space="preserve"> 121</w:t>
          </w:r>
          <w:r w:rsidR="00470346">
            <w:t>48197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B6525F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03E6C6D0" w:rsidR="001B199A" w:rsidRDefault="00B6525F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0346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B6525F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2874BEED" w:rsidR="001B199A" w:rsidRDefault="00B6525F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70346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B6525F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472620E5" w:rsidR="00A40276" w:rsidRDefault="00EE4788" w:rsidP="00A40276">
          <w:r>
            <w:t>Because both Jane and Joe must complete the task by the deadline for the due date.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52678465" w:rsidR="00572E9B" w:rsidRDefault="00057874" w:rsidP="00572E9B">
          <w:r>
            <w:t xml:space="preserve">Hey, Joe we need to complete the task to be </w:t>
          </w:r>
          <w:r w:rsidR="00B01855">
            <w:t>submitted before the due date. We should work together on this final piece.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69169502" w14:textId="77777777" w:rsidR="00B65E98" w:rsidRDefault="00B01855" w:rsidP="0016251F">
          <w:r>
            <w:t>What do you think about this solution?</w:t>
          </w:r>
        </w:p>
        <w:p w14:paraId="19C7DB25" w14:textId="51ECEA9E" w:rsidR="00572E9B" w:rsidRDefault="00B65E98" w:rsidP="0016251F">
          <w:r>
            <w:t>Do you have any other ideas?</w:t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4B55B03C" w14:textId="13E9274F" w:rsidR="005C1481" w:rsidRDefault="00B65E98" w:rsidP="00A51EDE">
          <w:r>
            <w:t xml:space="preserve">I feel </w:t>
          </w:r>
          <w:r w:rsidR="00FA7180">
            <w:t>disappointed when you have not finished your part of the task because the due date is getting close, and we need the proofread still. I would like to work with you on this piece to ensure it is complete.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00CBDB57" w14:textId="3F290D8D" w:rsidR="003B355E" w:rsidRDefault="00255790" w:rsidP="00B071BB">
          <w:r>
            <w:t xml:space="preserve">I did not manage to complete the summary because my laptop stopped working </w:t>
          </w:r>
          <w:r w:rsidR="00B80A02">
            <w:t>yesterday. I felt very bad for this.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792C5636" w:rsidR="003B355E" w:rsidRDefault="001D4379" w:rsidP="00F12C12">
          <w:r>
            <w:t>So, you were unable to complete the summary as your laptop couldn’t function correctly?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188D89E7" w:rsidR="00BC7236" w:rsidRDefault="003B3DA2" w:rsidP="00021FA3">
          <w:r>
            <w:t>These things do happen so we can complete this together on my laptop</w:t>
          </w:r>
          <w:r w:rsidR="00F65532">
            <w:t>.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151B4ECB" w14:textId="1D9FF466" w:rsidR="00BC7236" w:rsidRDefault="00B80A02" w:rsidP="00ED0C76">
          <w:r>
            <w:t xml:space="preserve">I’m sorry about how you feel when you </w:t>
          </w:r>
          <w:r w:rsidR="00244A1D">
            <w:t>were unable to work on our project.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73F3B5A2" w14:textId="5ECFDED4" w:rsidR="0013641A" w:rsidRDefault="00244A1D" w:rsidP="0016251F">
          <w:r>
            <w:t>We can work together on my laptop to complete the work before the due date</w:t>
          </w:r>
          <w:r w:rsidR="00F12303">
            <w:t>.</w:t>
          </w:r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69267E2" w14:textId="27A478E0" w:rsidR="0013641A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392391084"/>
        <w:placeholder>
          <w:docPart w:val="470DD44F623C49AA82C5D97D8B2D8BFC"/>
        </w:placeholder>
      </w:sdtPr>
      <w:sdtContent>
        <w:p w14:paraId="6BBDE205" w14:textId="77777777" w:rsidR="009D2F5F" w:rsidRDefault="009D2F5F" w:rsidP="009D2F5F">
          <w:r>
            <w:t>Do you like this solution?</w:t>
          </w:r>
        </w:p>
      </w:sdtContent>
    </w:sdt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sdt>
          <w:sdtPr>
            <w:id w:val="1618175996"/>
            <w:placeholder>
              <w:docPart w:val="421ADF10B53F492B980CBA835D7BA7DB"/>
            </w:placeholder>
          </w:sdtPr>
          <w:sdtContent>
            <w:p w14:paraId="5330DE7B" w14:textId="77777777" w:rsidR="009D2F5F" w:rsidRDefault="009D2F5F" w:rsidP="009D2F5F">
              <w:r>
                <w:t>Yes, thank you for offering me your Laptop, Let’s finish this task if you’re free right now?</w:t>
              </w:r>
            </w:p>
          </w:sdtContent>
        </w:sdt>
        <w:p w14:paraId="12D9D992" w14:textId="14D3F87E" w:rsidR="0064712A" w:rsidRDefault="00B6525F" w:rsidP="00B85CB9"/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2C856A95" w:rsidR="00E42C37" w:rsidRDefault="00D34916" w:rsidP="000975F6">
          <w:r>
            <w:t>Hand resting on chin, nods and clarifying by paraphrasing what Joe had said.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69D3137E" w:rsidR="00E42C37" w:rsidRDefault="000F2C7F" w:rsidP="00401FD5">
          <w:r>
            <w:t>Jane could say that this is our work and both of our responsibility to complete it before the due date. We should work on this together.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0B147" w14:textId="77777777" w:rsidR="00163123" w:rsidRDefault="00163123" w:rsidP="00912467">
      <w:r>
        <w:separator/>
      </w:r>
    </w:p>
  </w:endnote>
  <w:endnote w:type="continuationSeparator" w:id="0">
    <w:p w14:paraId="1A0881D3" w14:textId="77777777" w:rsidR="00163123" w:rsidRDefault="00163123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0111" w14:textId="77777777" w:rsidR="00163123" w:rsidRDefault="00163123" w:rsidP="00912467">
      <w:r>
        <w:separator/>
      </w:r>
    </w:p>
  </w:footnote>
  <w:footnote w:type="continuationSeparator" w:id="0">
    <w:p w14:paraId="72B5698D" w14:textId="77777777" w:rsidR="00163123" w:rsidRDefault="00163123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57874"/>
    <w:rsid w:val="00060CE1"/>
    <w:rsid w:val="000611AC"/>
    <w:rsid w:val="00062908"/>
    <w:rsid w:val="0007532B"/>
    <w:rsid w:val="00075496"/>
    <w:rsid w:val="00077A7B"/>
    <w:rsid w:val="00082901"/>
    <w:rsid w:val="00083346"/>
    <w:rsid w:val="00095313"/>
    <w:rsid w:val="000975F6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2C7F"/>
    <w:rsid w:val="000F3567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1D4379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4A1D"/>
    <w:rsid w:val="002456B0"/>
    <w:rsid w:val="00245C09"/>
    <w:rsid w:val="00255790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B355E"/>
    <w:rsid w:val="003B3DA2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62E19"/>
    <w:rsid w:val="00463A14"/>
    <w:rsid w:val="00466DBB"/>
    <w:rsid w:val="00470346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14F27"/>
    <w:rsid w:val="00516DFF"/>
    <w:rsid w:val="00520CB6"/>
    <w:rsid w:val="00522E9E"/>
    <w:rsid w:val="00523B77"/>
    <w:rsid w:val="00537342"/>
    <w:rsid w:val="0054753D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43311"/>
    <w:rsid w:val="008649D4"/>
    <w:rsid w:val="00866326"/>
    <w:rsid w:val="0086636E"/>
    <w:rsid w:val="00866A6A"/>
    <w:rsid w:val="008775D3"/>
    <w:rsid w:val="00883BAA"/>
    <w:rsid w:val="008A2F91"/>
    <w:rsid w:val="008B411C"/>
    <w:rsid w:val="008C184F"/>
    <w:rsid w:val="008C6F9D"/>
    <w:rsid w:val="008D56C7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D0226"/>
    <w:rsid w:val="009D2F5F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57A4"/>
    <w:rsid w:val="00AC4C8C"/>
    <w:rsid w:val="00AD7659"/>
    <w:rsid w:val="00AF0535"/>
    <w:rsid w:val="00AF30B4"/>
    <w:rsid w:val="00B01855"/>
    <w:rsid w:val="00B056A6"/>
    <w:rsid w:val="00B071BB"/>
    <w:rsid w:val="00B13531"/>
    <w:rsid w:val="00B15711"/>
    <w:rsid w:val="00B2219D"/>
    <w:rsid w:val="00B33478"/>
    <w:rsid w:val="00B4431A"/>
    <w:rsid w:val="00B47E46"/>
    <w:rsid w:val="00B54335"/>
    <w:rsid w:val="00B607D9"/>
    <w:rsid w:val="00B65E98"/>
    <w:rsid w:val="00B66B3C"/>
    <w:rsid w:val="00B75AFD"/>
    <w:rsid w:val="00B80A02"/>
    <w:rsid w:val="00B85CB9"/>
    <w:rsid w:val="00B86781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83F2D"/>
    <w:rsid w:val="00CA3C4C"/>
    <w:rsid w:val="00CA45A1"/>
    <w:rsid w:val="00CD1AD7"/>
    <w:rsid w:val="00CD218B"/>
    <w:rsid w:val="00CD3022"/>
    <w:rsid w:val="00CE0F4E"/>
    <w:rsid w:val="00CE77D7"/>
    <w:rsid w:val="00D1451C"/>
    <w:rsid w:val="00D34916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2568"/>
    <w:rsid w:val="00E8291B"/>
    <w:rsid w:val="00E93BB1"/>
    <w:rsid w:val="00E977C3"/>
    <w:rsid w:val="00EA7E12"/>
    <w:rsid w:val="00EC0CF0"/>
    <w:rsid w:val="00EC60C0"/>
    <w:rsid w:val="00ED0C76"/>
    <w:rsid w:val="00ED432F"/>
    <w:rsid w:val="00EE0510"/>
    <w:rsid w:val="00EE4788"/>
    <w:rsid w:val="00F01FB9"/>
    <w:rsid w:val="00F044D0"/>
    <w:rsid w:val="00F04F2B"/>
    <w:rsid w:val="00F0518A"/>
    <w:rsid w:val="00F12303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5532"/>
    <w:rsid w:val="00F66A98"/>
    <w:rsid w:val="00F713AA"/>
    <w:rsid w:val="00F81E6A"/>
    <w:rsid w:val="00F82E8C"/>
    <w:rsid w:val="00F96BAE"/>
    <w:rsid w:val="00FA7180"/>
    <w:rsid w:val="00FB0A8D"/>
    <w:rsid w:val="00FB2AB8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superawesomevectors.deviantart.com/art/Shark-Cartoon-Free-Vector-Illustration-643399222" TargetMode="External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0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diagramQuickStyle" Target="diagrams/quickStyle4.xml"/><Relationship Id="rId19" Type="http://schemas.openxmlformats.org/officeDocument/2006/relationships/hyperlink" Target="https://en.wikipedia.org/wiki/File:Florida_Box_Turtle_Digon3.jpg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10" Type="http://schemas.openxmlformats.org/officeDocument/2006/relationships/image" Target="media/image2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39" Type="http://schemas.openxmlformats.org/officeDocument/2006/relationships/hyperlink" Target="https://www.flickr.com/photos/zabara_tango/6955720271" TargetMode="External"/><Relationship Id="rId34" Type="http://schemas.openxmlformats.org/officeDocument/2006/relationships/image" Target="media/image9.png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AB7AD3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21ADF10B53F492B980CBA835D7BA7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DBF825-19D6-4891-BD23-7C5F4A501B59}"/>
      </w:docPartPr>
      <w:docPartBody>
        <w:p w:rsidR="00000000" w:rsidRDefault="00AB7AD3" w:rsidP="00AB7AD3">
          <w:pPr>
            <w:pStyle w:val="421ADF10B53F492B980CBA835D7BA7DB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70DD44F623C49AA82C5D97D8B2D8B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16E995-3581-4B06-8C6A-30B3127BB24E}"/>
      </w:docPartPr>
      <w:docPartBody>
        <w:p w:rsidR="00000000" w:rsidRDefault="00AB7AD3" w:rsidP="00AB7AD3">
          <w:pPr>
            <w:pStyle w:val="470DD44F623C49AA82C5D97D8B2D8BFC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6B0357"/>
    <w:rsid w:val="00AB7AD3"/>
    <w:rsid w:val="00B5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B7AD3"/>
    <w:rPr>
      <w:color w:val="808080"/>
    </w:rPr>
  </w:style>
  <w:style w:type="paragraph" w:customStyle="1" w:styleId="9E90DD9B444E4685A73E36652B169F21">
    <w:name w:val="9E90DD9B444E4685A73E36652B169F21"/>
    <w:rsid w:val="006B0357"/>
  </w:style>
  <w:style w:type="paragraph" w:customStyle="1" w:styleId="362C39328FA646D696A169A3F0EB01F3">
    <w:name w:val="362C39328FA646D696A169A3F0EB01F3"/>
    <w:rsid w:val="00AB7AD3"/>
  </w:style>
  <w:style w:type="paragraph" w:customStyle="1" w:styleId="421ADF10B53F492B980CBA835D7BA7DB">
    <w:name w:val="421ADF10B53F492B980CBA835D7BA7DB"/>
    <w:rsid w:val="00AB7AD3"/>
  </w:style>
  <w:style w:type="paragraph" w:customStyle="1" w:styleId="470DD44F623C49AA82C5D97D8B2D8BFC">
    <w:name w:val="470DD44F623C49AA82C5D97D8B2D8BFC"/>
    <w:rsid w:val="00AB7A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</Template>
  <TotalTime>0</TotalTime>
  <Pages>4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Hughen Flint</cp:lastModifiedBy>
  <cp:revision>2</cp:revision>
  <dcterms:created xsi:type="dcterms:W3CDTF">2022-03-31T01:42:00Z</dcterms:created>
  <dcterms:modified xsi:type="dcterms:W3CDTF">2022-03-31T01:42:00Z</dcterms:modified>
</cp:coreProperties>
</file>